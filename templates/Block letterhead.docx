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0E54" w14:textId="362C7DCD" w:rsidR="002D0790" w:rsidRPr="0041413D" w:rsidRDefault="0041413D" w:rsidP="00293C4A">
      <w:pPr>
        <w:rPr>
          <w:rFonts w:ascii="Times New Roman" w:hAnsi="Times New Roman" w:cs="Times New Roman"/>
        </w:rPr>
      </w:pPr>
      <w:r w:rsidRPr="004141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63E2E5A8" wp14:editId="25F702E0">
            <wp:simplePos x="0" y="0"/>
            <wp:positionH relativeFrom="column">
              <wp:posOffset>-467080</wp:posOffset>
            </wp:positionH>
            <wp:positionV relativeFrom="page">
              <wp:posOffset>87868</wp:posOffset>
            </wp:positionV>
            <wp:extent cx="2112264" cy="1014984"/>
            <wp:effectExtent l="0" t="0" r="2540" b="0"/>
            <wp:wrapSquare wrapText="bothSides"/>
            <wp:docPr id="920296632" name="Picture 1" descr="A logo with blue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6632" name="Picture 1" descr="A logo with blue and orange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C2158" w14:textId="77777777" w:rsidR="0041413D" w:rsidRDefault="0041413D" w:rsidP="0023231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7A34685" w14:textId="77777777" w:rsidR="0041413D" w:rsidRPr="0041413D" w:rsidRDefault="0041413D" w:rsidP="0041413D"/>
    <w:p w14:paraId="133E0B07" w14:textId="77777777" w:rsidR="0041413D" w:rsidRPr="0041413D" w:rsidRDefault="0041413D" w:rsidP="0041413D">
      <w:pPr>
        <w:rPr>
          <w:lang w:eastAsia="en-US"/>
        </w:rPr>
      </w:pPr>
    </w:p>
    <w:p w14:paraId="17877E52" w14:textId="77777777" w:rsidR="0041413D" w:rsidRPr="0041413D" w:rsidRDefault="0041413D" w:rsidP="0041413D">
      <w:pPr>
        <w:rPr>
          <w:lang w:eastAsia="en-US"/>
        </w:rPr>
      </w:pPr>
    </w:p>
    <w:p w14:paraId="2D010F4A" w14:textId="77777777" w:rsidR="0041413D" w:rsidRPr="0041413D" w:rsidRDefault="0041413D" w:rsidP="0041413D">
      <w:pPr>
        <w:rPr>
          <w:lang w:eastAsia="en-US"/>
        </w:rPr>
      </w:pPr>
    </w:p>
    <w:p w14:paraId="4D239BBE" w14:textId="77777777" w:rsidR="0041413D" w:rsidRPr="0041413D" w:rsidRDefault="0041413D" w:rsidP="0041413D">
      <w:pPr>
        <w:rPr>
          <w:lang w:eastAsia="en-US"/>
        </w:rPr>
      </w:pPr>
    </w:p>
    <w:p w14:paraId="1D780DAA" w14:textId="77777777" w:rsidR="0041413D" w:rsidRPr="0041413D" w:rsidRDefault="0041413D" w:rsidP="0041413D">
      <w:pPr>
        <w:rPr>
          <w:lang w:eastAsia="en-US"/>
        </w:rPr>
      </w:pPr>
    </w:p>
    <w:p w14:paraId="1A71DDFD" w14:textId="77777777" w:rsidR="0041413D" w:rsidRPr="0041413D" w:rsidRDefault="0041413D" w:rsidP="0041413D">
      <w:pPr>
        <w:rPr>
          <w:lang w:eastAsia="en-US"/>
        </w:rPr>
      </w:pPr>
    </w:p>
    <w:p w14:paraId="38C359F6" w14:textId="77777777" w:rsidR="0041413D" w:rsidRPr="0041413D" w:rsidRDefault="0041413D" w:rsidP="0041413D">
      <w:pPr>
        <w:rPr>
          <w:lang w:eastAsia="en-US"/>
        </w:rPr>
      </w:pPr>
    </w:p>
    <w:p w14:paraId="0E641EEE" w14:textId="77777777" w:rsidR="0041413D" w:rsidRPr="0041413D" w:rsidRDefault="0041413D" w:rsidP="0041413D">
      <w:pPr>
        <w:rPr>
          <w:lang w:eastAsia="en-US"/>
        </w:rPr>
      </w:pPr>
    </w:p>
    <w:p w14:paraId="4240E0A3" w14:textId="77777777" w:rsidR="0041413D" w:rsidRPr="0041413D" w:rsidRDefault="0041413D" w:rsidP="0041413D">
      <w:pPr>
        <w:rPr>
          <w:lang w:eastAsia="en-US"/>
        </w:rPr>
      </w:pPr>
    </w:p>
    <w:p w14:paraId="08572E13" w14:textId="77777777" w:rsidR="0041413D" w:rsidRPr="0041413D" w:rsidRDefault="0041413D" w:rsidP="0041413D">
      <w:pPr>
        <w:rPr>
          <w:lang w:eastAsia="en-US"/>
        </w:rPr>
      </w:pPr>
    </w:p>
    <w:p w14:paraId="7B0088C0" w14:textId="77777777" w:rsidR="0041413D" w:rsidRPr="0041413D" w:rsidRDefault="0041413D" w:rsidP="0041413D">
      <w:pPr>
        <w:rPr>
          <w:lang w:eastAsia="en-US"/>
        </w:rPr>
      </w:pPr>
    </w:p>
    <w:p w14:paraId="1BCDC2A2" w14:textId="77777777" w:rsidR="0041413D" w:rsidRPr="0041413D" w:rsidRDefault="0041413D" w:rsidP="0041413D">
      <w:pPr>
        <w:rPr>
          <w:lang w:eastAsia="en-US"/>
        </w:rPr>
      </w:pPr>
    </w:p>
    <w:p w14:paraId="707C9FE6" w14:textId="77777777" w:rsidR="0041413D" w:rsidRPr="0041413D" w:rsidRDefault="0041413D" w:rsidP="0041413D">
      <w:pPr>
        <w:rPr>
          <w:lang w:eastAsia="en-US"/>
        </w:rPr>
      </w:pPr>
    </w:p>
    <w:p w14:paraId="7A0EE480" w14:textId="77777777" w:rsidR="0041413D" w:rsidRPr="0041413D" w:rsidRDefault="0041413D" w:rsidP="0041413D">
      <w:pPr>
        <w:rPr>
          <w:lang w:eastAsia="en-US"/>
        </w:rPr>
      </w:pPr>
    </w:p>
    <w:p w14:paraId="2C330AD4" w14:textId="3D333CE2" w:rsidR="0041413D" w:rsidRPr="0041413D" w:rsidRDefault="0041413D" w:rsidP="0041413D">
      <w:pPr>
        <w:tabs>
          <w:tab w:val="left" w:pos="3437"/>
        </w:tabs>
        <w:rPr>
          <w:lang w:eastAsia="en-US"/>
        </w:rPr>
      </w:pPr>
      <w:r>
        <w:rPr>
          <w:lang w:eastAsia="en-US"/>
        </w:rPr>
        <w:tab/>
      </w:r>
    </w:p>
    <w:sectPr w:rsidR="0041413D" w:rsidRPr="0041413D" w:rsidSect="002D07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810" w:right="1080" w:bottom="1440" w:left="1080" w:header="45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4F74" w14:textId="77777777" w:rsidR="00A84950" w:rsidRDefault="00A84950">
      <w:pPr>
        <w:spacing w:after="0" w:line="240" w:lineRule="auto"/>
      </w:pPr>
      <w:r>
        <w:separator/>
      </w:r>
    </w:p>
    <w:p w14:paraId="1E9E1100" w14:textId="77777777" w:rsidR="00A84950" w:rsidRDefault="00A84950"/>
  </w:endnote>
  <w:endnote w:type="continuationSeparator" w:id="0">
    <w:p w14:paraId="3E69494F" w14:textId="77777777" w:rsidR="00A84950" w:rsidRDefault="00A84950">
      <w:pPr>
        <w:spacing w:after="0" w:line="240" w:lineRule="auto"/>
      </w:pPr>
      <w:r>
        <w:continuationSeparator/>
      </w:r>
    </w:p>
    <w:p w14:paraId="682E3A8E" w14:textId="77777777" w:rsidR="00A84950" w:rsidRDefault="00A849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49B2" w14:textId="77777777" w:rsidR="001F1548" w:rsidRDefault="001F1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576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9EDD8" w14:textId="77777777" w:rsidR="00756B5A" w:rsidRDefault="008678F9" w:rsidP="0023231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462AA5" w14:textId="77777777" w:rsidR="00220381" w:rsidRDefault="002203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DD0D" w14:textId="53CC6967" w:rsidR="002D0790" w:rsidRPr="00F70692" w:rsidRDefault="0041413D" w:rsidP="002D0790">
    <w:pPr>
      <w:pStyle w:val="Footer"/>
    </w:pPr>
    <w:r>
      <w:t>600 Corporation Drive Suite 103 Pendleton, IN 46064</w:t>
    </w:r>
  </w:p>
  <w:p w14:paraId="1D01EA7B" w14:textId="6284E9DC" w:rsidR="00756B5A" w:rsidRDefault="002D0790" w:rsidP="00232314">
    <w:pPr>
      <w:pStyle w:val="Footer"/>
      <w:rPr>
        <w:iCs/>
      </w:rPr>
    </w:pPr>
    <w:r>
      <w:t xml:space="preserve"> </w:t>
    </w:r>
    <w:r w:rsidR="0041413D">
      <w:t>https://br-inc.tech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6FBF" w14:textId="77777777" w:rsidR="00A84950" w:rsidRDefault="00A84950">
      <w:pPr>
        <w:spacing w:after="0" w:line="240" w:lineRule="auto"/>
      </w:pPr>
      <w:r>
        <w:separator/>
      </w:r>
    </w:p>
    <w:p w14:paraId="7666BC90" w14:textId="77777777" w:rsidR="00A84950" w:rsidRDefault="00A84950"/>
  </w:footnote>
  <w:footnote w:type="continuationSeparator" w:id="0">
    <w:p w14:paraId="2B1B4557" w14:textId="77777777" w:rsidR="00A84950" w:rsidRDefault="00A84950">
      <w:pPr>
        <w:spacing w:after="0" w:line="240" w:lineRule="auto"/>
      </w:pPr>
      <w:r>
        <w:continuationSeparator/>
      </w:r>
    </w:p>
    <w:p w14:paraId="503FEE3A" w14:textId="77777777" w:rsidR="00A84950" w:rsidRDefault="00A849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B3B1" w14:textId="77777777" w:rsidR="001F1548" w:rsidRDefault="001F15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756B5A" w14:paraId="2CF58618" w14:textId="77777777">
      <w:trPr>
        <w:trHeight w:val="576"/>
      </w:trPr>
      <w:tc>
        <w:tcPr>
          <w:tcW w:w="7920" w:type="dxa"/>
        </w:tcPr>
        <w:p w14:paraId="78995241" w14:textId="77777777" w:rsidR="00756B5A" w:rsidRDefault="00756B5A">
          <w:pPr>
            <w:pStyle w:val="Header"/>
          </w:pPr>
        </w:p>
      </w:tc>
    </w:tr>
  </w:tbl>
  <w:p w14:paraId="62261192" w14:textId="77777777" w:rsidR="00756B5A" w:rsidRDefault="00756B5A">
    <w:pPr>
      <w:pStyle w:val="Header"/>
    </w:pPr>
  </w:p>
  <w:p w14:paraId="697CF97C" w14:textId="77777777" w:rsidR="00220381" w:rsidRDefault="002203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52D1" w14:textId="77777777" w:rsidR="00756B5A" w:rsidRDefault="00C7085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55802F9" wp14:editId="551DFB26">
              <wp:simplePos x="0" y="0"/>
              <wp:positionH relativeFrom="page">
                <wp:posOffset>-53293</wp:posOffset>
              </wp:positionH>
              <wp:positionV relativeFrom="page">
                <wp:posOffset>384272</wp:posOffset>
              </wp:positionV>
              <wp:extent cx="7883150" cy="9642518"/>
              <wp:effectExtent l="0" t="0" r="24765" b="15875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83150" cy="9642518"/>
                        <a:chOff x="0" y="-192024"/>
                        <a:chExt cx="7883150" cy="9642518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9084005"/>
                          <a:ext cx="7883150" cy="366489"/>
                          <a:chOff x="0" y="-707"/>
                          <a:chExt cx="7883150" cy="355756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7FE843AF-43C2-485A-B221-54BEF0341D97}"/>
                            </a:ext>
                          </a:extLst>
                        </wps:cNvPr>
                        <wps:cNvSpPr/>
                        <wps:spPr>
                          <a:xfrm>
                            <a:off x="4180114" y="0"/>
                            <a:ext cx="3703036" cy="355049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7D"/>
                          </a:solidFill>
                          <a:ln w="9525" cap="flat">
                            <a:solidFill>
                              <a:srgbClr val="33367D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EA2A9033-B10F-4DEB-BC0F-4AFA6BCDBBE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3703036" cy="355049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7D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4">
                          <a:extLst>
                            <a:ext uri="{FF2B5EF4-FFF2-40B4-BE49-F238E27FC236}">
                              <a16:creationId xmlns:a16="http://schemas.microsoft.com/office/drawing/2014/main" id="{3FB14500-D17B-4FA5-B611-0C0482162C60}"/>
                            </a:ext>
                          </a:extLst>
                        </wps:cNvPr>
                        <wps:cNvSpPr/>
                        <wps:spPr>
                          <a:xfrm>
                            <a:off x="2705877" y="-707"/>
                            <a:ext cx="3831168" cy="355049"/>
                          </a:xfrm>
                          <a:custGeom>
                            <a:avLst/>
                            <a:gdLst>
                              <a:gd name="connsiteX0" fmla="*/ 2297906 w 2847975"/>
                              <a:gd name="connsiteY0" fmla="*/ 7144 h 381000"/>
                              <a:gd name="connsiteX1" fmla="*/ 7144 w 2847975"/>
                              <a:gd name="connsiteY1" fmla="*/ 7144 h 381000"/>
                              <a:gd name="connsiteX2" fmla="*/ 558641 w 2847975"/>
                              <a:gd name="connsiteY2" fmla="*/ 380524 h 381000"/>
                              <a:gd name="connsiteX3" fmla="*/ 2849404 w 284797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7975" h="381000">
                                <a:moveTo>
                                  <a:pt x="229790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284940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ACE4"/>
                          </a:solidFill>
                          <a:ln w="9525" cap="flat">
                            <a:solidFill>
                              <a:srgbClr val="35ACE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>
                          <a:extLst>
                            <a:ext uri="{FF2B5EF4-FFF2-40B4-BE49-F238E27FC236}">
                              <a16:creationId xmlns:a16="http://schemas.microsoft.com/office/drawing/2014/main" id="{2C213B07-C5E9-45EC-8441-F74617EDCDA4}"/>
                            </a:ext>
                          </a:extLst>
                        </wps:cNvPr>
                        <wps:cNvSpPr/>
                        <wps:spPr>
                          <a:xfrm>
                            <a:off x="2034073" y="0"/>
                            <a:ext cx="2408895" cy="355049"/>
                          </a:xfrm>
                          <a:custGeom>
                            <a:avLst/>
                            <a:gdLst>
                              <a:gd name="connsiteX0" fmla="*/ 1237774 w 1790700"/>
                              <a:gd name="connsiteY0" fmla="*/ 7144 h 381000"/>
                              <a:gd name="connsiteX1" fmla="*/ 7144 w 1790700"/>
                              <a:gd name="connsiteY1" fmla="*/ 7144 h 381000"/>
                              <a:gd name="connsiteX2" fmla="*/ 558641 w 1790700"/>
                              <a:gd name="connsiteY2" fmla="*/ 380524 h 381000"/>
                              <a:gd name="connsiteX3" fmla="*/ 1789271 w 1790700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90700" h="381000">
                                <a:moveTo>
                                  <a:pt x="1237774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1789271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959"/>
                          </a:solidFill>
                          <a:ln w="9525" cap="flat">
                            <a:solidFill>
                              <a:srgbClr val="F8B959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>
                          <a:off x="4140200" y="-192024"/>
                          <a:ext cx="3737711" cy="274320"/>
                          <a:chOff x="0" y="-235137"/>
                          <a:chExt cx="3737711" cy="335903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485192" y="-235137"/>
                            <a:ext cx="3252519" cy="335903"/>
                          </a:xfrm>
                          <a:custGeom>
                            <a:avLst/>
                            <a:gdLst>
                              <a:gd name="connsiteX0" fmla="*/ 7144 w 2009775"/>
                              <a:gd name="connsiteY0" fmla="*/ 7144 h 457200"/>
                              <a:gd name="connsiteX1" fmla="*/ 2005489 w 2009775"/>
                              <a:gd name="connsiteY1" fmla="*/ 7144 h 457200"/>
                              <a:gd name="connsiteX2" fmla="*/ 2005489 w 2009775"/>
                              <a:gd name="connsiteY2" fmla="*/ 454819 h 457200"/>
                              <a:gd name="connsiteX3" fmla="*/ 7144 w 200977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09775" h="457200">
                                <a:moveTo>
                                  <a:pt x="7144" y="7144"/>
                                </a:moveTo>
                                <a:lnTo>
                                  <a:pt x="2005489" y="7144"/>
                                </a:lnTo>
                                <a:lnTo>
                                  <a:pt x="2005489" y="454819"/>
                                </a:lnTo>
                                <a:lnTo>
                                  <a:pt x="7144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ACE4"/>
                          </a:solidFill>
                          <a:ln w="9525" cap="flat">
                            <a:solidFill>
                              <a:srgbClr val="35ACE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429209" y="-235137"/>
                            <a:ext cx="2743831" cy="335903"/>
                          </a:xfrm>
                          <a:custGeom>
                            <a:avLst/>
                            <a:gdLst>
                              <a:gd name="connsiteX0" fmla="*/ 1400651 w 1695450"/>
                              <a:gd name="connsiteY0" fmla="*/ 7144 h 457200"/>
                              <a:gd name="connsiteX1" fmla="*/ 7144 w 1695450"/>
                              <a:gd name="connsiteY1" fmla="*/ 7144 h 457200"/>
                              <a:gd name="connsiteX2" fmla="*/ 295751 w 1695450"/>
                              <a:gd name="connsiteY2" fmla="*/ 454819 h 457200"/>
                              <a:gd name="connsiteX3" fmla="*/ 1688306 w 1695450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5450" h="457200">
                                <a:moveTo>
                                  <a:pt x="1400651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88306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959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0" y="-235137"/>
                            <a:ext cx="2728416" cy="335903"/>
                          </a:xfrm>
                          <a:custGeom>
                            <a:avLst/>
                            <a:gdLst>
                              <a:gd name="connsiteX0" fmla="*/ 1391126 w 1685925"/>
                              <a:gd name="connsiteY0" fmla="*/ 7144 h 457200"/>
                              <a:gd name="connsiteX1" fmla="*/ 7144 w 1685925"/>
                              <a:gd name="connsiteY1" fmla="*/ 7144 h 457200"/>
                              <a:gd name="connsiteX2" fmla="*/ 295751 w 1685925"/>
                              <a:gd name="connsiteY2" fmla="*/ 454819 h 457200"/>
                              <a:gd name="connsiteX3" fmla="*/ 1678781 w 168592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85925" h="457200">
                                <a:moveTo>
                                  <a:pt x="139112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78781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7D"/>
                          </a:solidFill>
                          <a:ln w="9525" cap="flat">
                            <a:solidFill>
                              <a:srgbClr val="33367D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101400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E92FBA" id="Group 6" o:spid="_x0000_s1026" alt="&quot;&quot;" style="position:absolute;margin-left:-4.2pt;margin-top:30.25pt;width:620.7pt;height:759.25pt;z-index:251683840;mso-width-percent:1014;mso-position-horizontal-relative:page;mso-position-vertical-relative:page;mso-width-percent:1014" coordorigin=",-1920" coordsize="78831,96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">
              <v:group id="Group 13" o:spid="_x0000_s1027" style="position:absolute;top:90840;width:78831;height:3664" coordorigin=",-7" coordsize="78831,3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Freeform: Shape 2" o:spid="_x0000_s1028" style="position:absolute;left:41801;width:37030;height:3550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" path="m7144,7144r2742247,l2749391,380524r-2742247,l7144,7144xe" fillcolor="#33367d" strokecolor="#33367d">
                  <v:stroke joinstyle="miter"/>
                  <v:path arrowok="t" o:connecttype="custom" o:connectlocs="9610,6657;3698551,6657;3698551,354605;9610,354605" o:connectangles="0,0,0,0"/>
                </v:shape>
                <v:shape id="Freeform: Shape 3" o:spid="_x0000_s1029" style="position:absolute;width:37030;height:3550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" path="m7144,7144r2742247,l2749391,380524r-2742247,l7144,7144xe" fillcolor="#33367d" stroked="f">
                  <v:stroke joinstyle="miter"/>
                  <v:path arrowok="t" o:connecttype="custom" o:connectlocs="9610,6657;3698551,6657;3698551,354605;9610,354605" o:connectangles="0,0,0,0"/>
                </v:shape>
                <v:shape id="Freeform: Shape 4" o:spid="_x0000_s1030" style="position:absolute;left:27058;top:-7;width:38312;height:3550;visibility:visible;mso-wrap-style:square;v-text-anchor:middle" coordsize="28479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" path="m2297906,7144l7144,7144,558641,380524r2290763,l2297906,7144xe" fillcolor="#35ace4" strokecolor="#35ace4">
                  <v:stroke joinstyle="miter"/>
                  <v:path arrowok="t" o:connecttype="custom" o:connectlocs="3091201,6657;9610,6657;751498,354605;3833090,354605" o:connectangles="0,0,0,0"/>
                </v:shape>
                <v:shape id="Freeform: Shape 5" o:spid="_x0000_s1031" style="position:absolute;left:20340;width:24089;height:3550;visibility:visible;mso-wrap-style:square;v-text-anchor:middle" coordsize="1790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" path="m1237774,7144l7144,7144,558641,380524r1230630,l1237774,7144xe" fillcolor="#f8b959" strokecolor="#f8b959">
                  <v:stroke joinstyle="miter"/>
                  <v:path arrowok="t" o:connecttype="custom" o:connectlocs="1665085,6657;9610,6657;751498,354605;2406973,354605" o:connectangles="0,0,0,0"/>
                </v:shape>
              </v:group>
              <v:group id="Group 12" o:spid="_x0000_s1032" style="position:absolute;left:41402;top:-1920;width:37377;height:2742" coordorigin=",-2351" coordsize="37377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8" o:spid="_x0000_s1033" style="position:absolute;left:4851;top:-2351;width:32526;height:3358;visibility:visible;mso-wrap-style:square;v-text-anchor:middle" coordsize="20097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" path="m7144,7144r1998345,l2005489,454819r-1998345,l7144,7144xe" fillcolor="#35ace4" strokecolor="#35ace4">
                  <v:stroke joinstyle="miter"/>
                  <v:path arrowok="t" o:connecttype="custom" o:connectlocs="11561,5249;3245583,5249;3245583,334154;11561,334154" o:connectangles="0,0,0,0"/>
                </v:shape>
                <v:shape id="Freeform: Shape 10" o:spid="_x0000_s1034" style="position:absolute;left:4292;top:-2351;width:27438;height:3358;visibility:visible;mso-wrap-style:square;v-text-anchor:middle" coordsize="16954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" path="m1400651,7144l7144,7144,295751,454819r1392555,l1400651,7144xe" fillcolor="#f8b959" stroked="f">
                  <v:stroke joinstyle="miter"/>
                  <v:path arrowok="t" o:connecttype="custom" o:connectlocs="2266743,5249;11561,5249;478629,334154;2732270,334154" o:connectangles="0,0,0,0"/>
                </v:shape>
                <v:shape id="Freeform: Shape 11" o:spid="_x0000_s1035" style="position:absolute;top:-2351;width:27284;height:3358;visibility:visible;mso-wrap-style:square;v-text-anchor:middle" coordsize="1685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" path="m1391126,7144l7144,7144,295751,454819r1383030,l1391126,7144xe" fillcolor="#33367d" strokecolor="#33367d">
                  <v:stroke joinstyle="miter"/>
                  <v:path arrowok="t" o:connecttype="custom" o:connectlocs="2251328,5249;11561,5249;478629,334154;2716855,334154" o:connectangles="0,0,0,0"/>
                </v:shape>
              </v:group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3D"/>
    <w:rsid w:val="00187D0C"/>
    <w:rsid w:val="001C0051"/>
    <w:rsid w:val="001F1548"/>
    <w:rsid w:val="00201C80"/>
    <w:rsid w:val="00220381"/>
    <w:rsid w:val="00232314"/>
    <w:rsid w:val="002573B1"/>
    <w:rsid w:val="00265373"/>
    <w:rsid w:val="00273824"/>
    <w:rsid w:val="0028290B"/>
    <w:rsid w:val="00287EFA"/>
    <w:rsid w:val="00293C4A"/>
    <w:rsid w:val="002D0790"/>
    <w:rsid w:val="002E6ABA"/>
    <w:rsid w:val="00337321"/>
    <w:rsid w:val="003B6F05"/>
    <w:rsid w:val="003C0FA4"/>
    <w:rsid w:val="0041413D"/>
    <w:rsid w:val="004E230C"/>
    <w:rsid w:val="005B0584"/>
    <w:rsid w:val="006825A3"/>
    <w:rsid w:val="00756B5A"/>
    <w:rsid w:val="007B050C"/>
    <w:rsid w:val="007C78B0"/>
    <w:rsid w:val="008678F9"/>
    <w:rsid w:val="00940FE2"/>
    <w:rsid w:val="00941CFB"/>
    <w:rsid w:val="00973DD1"/>
    <w:rsid w:val="00982BCC"/>
    <w:rsid w:val="00A2707E"/>
    <w:rsid w:val="00A82F39"/>
    <w:rsid w:val="00A84950"/>
    <w:rsid w:val="00AB52C3"/>
    <w:rsid w:val="00B21054"/>
    <w:rsid w:val="00B4626C"/>
    <w:rsid w:val="00C701E9"/>
    <w:rsid w:val="00C7085C"/>
    <w:rsid w:val="00DC6079"/>
    <w:rsid w:val="00E56FAF"/>
    <w:rsid w:val="00EB0670"/>
    <w:rsid w:val="00F3778A"/>
    <w:rsid w:val="00F70692"/>
    <w:rsid w:val="00FA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996F0"/>
  <w15:chartTrackingRefBased/>
  <w15:docId w15:val="{9DB81963-3D36-42C5-85A7-D585708A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79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customStyle="1" w:styleId="ContactInfo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customStyle="1" w:styleId="CompanyName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sid w:val="00293C4A"/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632E62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632E62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ganWallace\AppData\Roaming\Microsoft\Templates\Logo%20memo.dotx" TargetMode="Externa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F5D53B72A2854F9AE83984150598CA" ma:contentTypeVersion="20" ma:contentTypeDescription="Create a new document." ma:contentTypeScope="" ma:versionID="44189e6392da81c293668683730502bf">
  <xsd:schema xmlns:xsd="http://www.w3.org/2001/XMLSchema" xmlns:xs="http://www.w3.org/2001/XMLSchema" xmlns:p="http://schemas.microsoft.com/office/2006/metadata/properties" xmlns:ns1="http://schemas.microsoft.com/sharepoint/v3" xmlns:ns2="e09ae885-50f6-4eeb-8fc3-68adbd94dfca" xmlns:ns3="291b73b4-56ec-46dc-9ce5-0a785ef2c578" targetNamespace="http://schemas.microsoft.com/office/2006/metadata/properties" ma:root="true" ma:fieldsID="2971e3552ee20270eadae4458a2a4bca" ns1:_="" ns2:_="" ns3:_="">
    <xsd:import namespace="http://schemas.microsoft.com/sharepoint/v3"/>
    <xsd:import namespace="e09ae885-50f6-4eeb-8fc3-68adbd94dfca"/>
    <xsd:import namespace="291b73b4-56ec-46dc-9ce5-0a785ef2c57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ae885-50f6-4eeb-8fc3-68adbd94dfc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8d04ad4-d70f-46c9-bd96-a17d40629882}" ma:internalName="TaxCatchAll" ma:showField="CatchAllData" ma:web="e09ae885-50f6-4eeb-8fc3-68adbd94df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b73b4-56ec-46dc-9ce5-0a785ef2c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834b2ff0-9c8c-4373-8def-e7939d9089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291b73b4-56ec-46dc-9ce5-0a785ef2c578" xsi:nil="true"/>
    <_ip_UnifiedCompliancePolicyUIAction xmlns="http://schemas.microsoft.com/sharepoint/v3" xsi:nil="true"/>
    <lcf76f155ced4ddcb4097134ff3c332f xmlns="291b73b4-56ec-46dc-9ce5-0a785ef2c578">
      <Terms xmlns="http://schemas.microsoft.com/office/infopath/2007/PartnerControls"/>
    </lcf76f155ced4ddcb4097134ff3c332f>
    <TaxCatchAll xmlns="e09ae885-50f6-4eeb-8fc3-68adbd94dfca" xsi:nil="true"/>
    <_ip_UnifiedCompliancePolicyProperties xmlns="http://schemas.microsoft.com/sharepoint/v3" xsi:nil="true"/>
    <_dlc_DocId xmlns="e09ae885-50f6-4eeb-8fc3-68adbd94dfca">6TT6PMVAKWUX-2030100892-54079</_dlc_DocId>
    <_dlc_DocIdUrl xmlns="e09ae885-50f6-4eeb-8fc3-68adbd94dfca">
      <Url>https://brautomationinc.sharepoint.com/Team/_layouts/15/DocIdRedir.aspx?ID=6TT6PMVAKWUX-2030100892-54079</Url>
      <Description>6TT6PMVAKWUX-2030100892-54079</Description>
    </_dlc_DocIdUrl>
  </documentManagement>
</p:properties>
</file>

<file path=customXml/itemProps1.xml><?xml version="1.0" encoding="utf-8"?>
<ds:datastoreItem xmlns:ds="http://schemas.openxmlformats.org/officeDocument/2006/customXml" ds:itemID="{66448D00-4288-4C09-8E78-9591D488DA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BA72A9-0188-44C6-89ED-06DB03338C5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27E812C-F043-4161-95E2-C6E6BBA4A4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5FA8E3-6238-46C4-B400-3FA5D1BB52E8}"/>
</file>

<file path=customXml/itemProps5.xml><?xml version="1.0" encoding="utf-8"?>
<ds:datastoreItem xmlns:ds="http://schemas.openxmlformats.org/officeDocument/2006/customXml" ds:itemID="{D526202A-CA0B-4282-801D-D032779C27CD}">
  <ds:schemaRefs>
    <ds:schemaRef ds:uri="http://schemas.microsoft.com/office/2006/metadata/properties"/>
    <ds:schemaRef ds:uri="http://schemas.microsoft.com/office/infopath/2007/PartnerControls"/>
    <ds:schemaRef ds:uri="291b73b4-56ec-46dc-9ce5-0a785ef2c578"/>
    <ds:schemaRef ds:uri="http://schemas.microsoft.com/sharepoint/v3"/>
    <ds:schemaRef ds:uri="e09ae885-50f6-4eeb-8fc3-68adbd94df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 memo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Ashley Hooley</cp:lastModifiedBy>
  <cp:revision>3</cp:revision>
  <dcterms:created xsi:type="dcterms:W3CDTF">2023-08-14T12:54:00Z</dcterms:created>
  <dcterms:modified xsi:type="dcterms:W3CDTF">2026-03-12T19:35:00Z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0x01010013F5D53B72A2854F9AE83984150598CA</vt:lpwstr>
  </property>
  <property fmtid="{D5CDD505-2E9C-101B-9397-08002B2CF9AE}" pid="3" name="_dlc_DocIdItemGuid">
    <vt:lpwstr>d3aea092-e005-4036-889c-6c1994f33672</vt:lpwstr>
  </property>
  <property fmtid="{D5CDD505-2E9C-101B-9397-08002B2CF9AE}" pid="4" name="MediaServiceImageTags">
    <vt:lpwstr/>
  </property>
</Properties>
</file>